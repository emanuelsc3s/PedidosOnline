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341" w:type="dxa"/>
        <w:tblInd w:w="-1418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53"/>
        <w:gridCol w:w="251"/>
        <w:gridCol w:w="166"/>
        <w:gridCol w:w="251"/>
        <w:gridCol w:w="251"/>
        <w:gridCol w:w="9295"/>
        <w:gridCol w:w="874"/>
      </w:tblGrid>
      <w:tr w:rsidR="00031A51" w:rsidRPr="00291D02" w14:paraId="5E94D9DA" w14:textId="77777777" w:rsidTr="00031A51">
        <w:trPr>
          <w:gridAfter w:val="1"/>
          <w:wAfter w:w="874" w:type="dxa"/>
          <w:trHeight w:val="118"/>
        </w:trPr>
        <w:tc>
          <w:tcPr>
            <w:tcW w:w="253" w:type="dxa"/>
            <w:vMerge w:val="restart"/>
            <w:tcBorders>
              <w:bottom w:val="nil"/>
            </w:tcBorders>
          </w:tcPr>
          <w:p w14:paraId="19FC6BB7" w14:textId="77777777" w:rsidR="003D1B71" w:rsidRPr="00291D02" w:rsidRDefault="003D1B71" w:rsidP="003D1B71">
            <w:pPr>
              <w:pStyle w:val="Corpodetexto"/>
              <w:kinsoku w:val="0"/>
              <w:overflowPunct w:val="0"/>
              <w:ind w:left="-120"/>
              <w:rPr>
                <w:rFonts w:ascii="Times New Roman" w:hAnsi="Times New Roman" w:cs="Times New Roman"/>
                <w:lang w:val="pt-BR"/>
              </w:rPr>
            </w:pPr>
            <w:bookmarkStart w:id="0" w:name="_GoBack"/>
            <w:bookmarkEnd w:id="0"/>
          </w:p>
        </w:tc>
        <w:tc>
          <w:tcPr>
            <w:tcW w:w="251" w:type="dxa"/>
            <w:vMerge w:val="restart"/>
            <w:tcBorders>
              <w:bottom w:val="nil"/>
            </w:tcBorders>
          </w:tcPr>
          <w:p w14:paraId="03BD0FAB" w14:textId="77777777" w:rsidR="003D1B71" w:rsidRPr="00291D02" w:rsidRDefault="003D1B71" w:rsidP="00590471">
            <w:pPr>
              <w:pStyle w:val="Corpodetexto"/>
              <w:kinsoku w:val="0"/>
              <w:overflowPunct w:val="0"/>
              <w:rPr>
                <w:rFonts w:ascii="Times New Roman" w:hAnsi="Times New Roman" w:cs="Times New Roman"/>
                <w:color w:val="B2B2B2" w:themeColor="accent2"/>
                <w:lang w:val="pt-BR"/>
              </w:rPr>
            </w:pPr>
          </w:p>
        </w:tc>
        <w:tc>
          <w:tcPr>
            <w:tcW w:w="9963" w:type="dxa"/>
            <w:gridSpan w:val="4"/>
            <w:tcBorders>
              <w:bottom w:val="nil"/>
            </w:tcBorders>
          </w:tcPr>
          <w:p w14:paraId="070ED1D7" w14:textId="77777777" w:rsidR="00031A51" w:rsidRPr="003B0694" w:rsidRDefault="00E95F66" w:rsidP="00031A51">
            <w:pPr>
              <w:pStyle w:val="Ttulo"/>
              <w:rPr>
                <w:color w:val="000000" w:themeColor="text1"/>
                <w:lang w:val="pt-BR"/>
              </w:rPr>
            </w:pPr>
            <w:r w:rsidRPr="003B0694">
              <w:rPr>
                <w:color w:val="000000" w:themeColor="text1"/>
                <w:lang w:val="pt-BR"/>
              </w:rPr>
              <w:t xml:space="preserve">Licenses </w:t>
            </w:r>
            <w:r w:rsidR="00AD1727" w:rsidRPr="003B0694">
              <w:rPr>
                <w:color w:val="000000" w:themeColor="text1"/>
                <w:lang w:val="pt-BR"/>
              </w:rPr>
              <w:t xml:space="preserve">NETWORK x </w:t>
            </w:r>
            <w:r w:rsidR="00B1269C" w:rsidRPr="003B0694">
              <w:rPr>
                <w:color w:val="000000" w:themeColor="text1"/>
                <w:lang w:val="pt-BR"/>
              </w:rPr>
              <w:t>WORKSTATIO</w:t>
            </w:r>
            <w:r w:rsidR="00031A51" w:rsidRPr="003B0694">
              <w:rPr>
                <w:color w:val="000000" w:themeColor="text1"/>
                <w:lang w:val="pt-BR"/>
              </w:rPr>
              <w:t>N</w:t>
            </w:r>
          </w:p>
        </w:tc>
      </w:tr>
      <w:tr w:rsidR="00031A51" w:rsidRPr="00291D02" w14:paraId="72842A51" w14:textId="77777777" w:rsidTr="00031A51">
        <w:trPr>
          <w:gridAfter w:val="1"/>
          <w:wAfter w:w="874" w:type="dxa"/>
          <w:trHeight w:val="118"/>
        </w:trPr>
        <w:tc>
          <w:tcPr>
            <w:tcW w:w="253" w:type="dxa"/>
            <w:vMerge/>
            <w:tcBorders>
              <w:bottom w:val="nil"/>
            </w:tcBorders>
          </w:tcPr>
          <w:p w14:paraId="0F767B9B" w14:textId="77777777" w:rsidR="003D1B71" w:rsidRPr="00291D02" w:rsidRDefault="003D1B71">
            <w:pPr>
              <w:pStyle w:val="Corpodetexto"/>
              <w:kinsoku w:val="0"/>
              <w:overflowPunct w:val="0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251" w:type="dxa"/>
            <w:vMerge/>
            <w:tcBorders>
              <w:bottom w:val="nil"/>
            </w:tcBorders>
          </w:tcPr>
          <w:p w14:paraId="4F70A301" w14:textId="77777777" w:rsidR="003D1B71" w:rsidRPr="00291D02" w:rsidRDefault="003D1B71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9963" w:type="dxa"/>
            <w:gridSpan w:val="4"/>
            <w:tcBorders>
              <w:bottom w:val="nil"/>
            </w:tcBorders>
            <w:vAlign w:val="bottom"/>
          </w:tcPr>
          <w:p w14:paraId="2F2A31F5" w14:textId="77777777" w:rsidR="00AD1727" w:rsidRPr="00031A51" w:rsidRDefault="00AD1727" w:rsidP="001B3748">
            <w:pPr>
              <w:pStyle w:val="Experincia"/>
              <w:ind w:left="185" w:right="-534"/>
              <w:rPr>
                <w:color w:val="404040" w:themeColor="text1" w:themeTint="BF"/>
                <w:sz w:val="20"/>
                <w:szCs w:val="20"/>
                <w:lang w:val="pt-BR"/>
              </w:rPr>
            </w:pPr>
            <w:r w:rsidRPr="00031A51">
              <w:rPr>
                <w:rStyle w:val="Forte"/>
                <w:rFonts w:eastAsia="Calibri"/>
                <w:color w:val="404040" w:themeColor="text1" w:themeTint="BF"/>
                <w:sz w:val="20"/>
                <w:szCs w:val="20"/>
                <w:lang w:bidi="pt-BR"/>
              </w:rPr>
              <w:t>Visando a demanda e utilização das IDEs de desenvolvimento fornecidas pela EMBARCADERO, atualmente são disponibilizadas dois licenciamentos:</w:t>
            </w:r>
          </w:p>
          <w:p w14:paraId="00CB609F" w14:textId="77777777" w:rsidR="00AD1727" w:rsidRPr="009A22AD" w:rsidRDefault="00AD1727" w:rsidP="001B3748">
            <w:pPr>
              <w:ind w:firstLine="326"/>
              <w:rPr>
                <w:b/>
                <w:sz w:val="20"/>
                <w:szCs w:val="20"/>
                <w:lang w:val="pt-BR"/>
              </w:rPr>
            </w:pPr>
            <w:r w:rsidRPr="009A22AD">
              <w:rPr>
                <w:b/>
                <w:sz w:val="20"/>
                <w:szCs w:val="20"/>
                <w:lang w:val="pt-BR"/>
              </w:rPr>
              <w:t>Tipo 1</w:t>
            </w:r>
            <w:r w:rsidR="0082188F">
              <w:rPr>
                <w:b/>
                <w:sz w:val="20"/>
                <w:szCs w:val="20"/>
                <w:lang w:val="pt-BR"/>
              </w:rPr>
              <w:t xml:space="preserve"> - </w:t>
            </w:r>
            <w:r w:rsidR="00B1269C" w:rsidRPr="009A22AD">
              <w:rPr>
                <w:sz w:val="20"/>
                <w:szCs w:val="20"/>
                <w:lang w:val="pt-BR"/>
              </w:rPr>
              <w:t>Workstation (</w:t>
            </w:r>
            <w:r w:rsidR="00F800C5">
              <w:rPr>
                <w:sz w:val="20"/>
                <w:szCs w:val="20"/>
                <w:lang w:val="pt-BR"/>
              </w:rPr>
              <w:t>SERIAL</w:t>
            </w:r>
            <w:r w:rsidR="00B1269C" w:rsidRPr="009A22AD">
              <w:rPr>
                <w:sz w:val="20"/>
                <w:szCs w:val="20"/>
                <w:lang w:val="pt-BR"/>
              </w:rPr>
              <w:t>)</w:t>
            </w:r>
            <w:r w:rsidR="009A22AD">
              <w:rPr>
                <w:sz w:val="20"/>
                <w:szCs w:val="20"/>
                <w:lang w:val="pt-BR"/>
              </w:rPr>
              <w:t>;</w:t>
            </w:r>
          </w:p>
          <w:p w14:paraId="1546545C" w14:textId="77777777" w:rsidR="003D1B71" w:rsidRPr="009A22AD" w:rsidRDefault="00AD1727" w:rsidP="001B3748">
            <w:pPr>
              <w:ind w:firstLine="326"/>
              <w:rPr>
                <w:sz w:val="20"/>
                <w:szCs w:val="20"/>
                <w:lang w:val="pt-BR"/>
              </w:rPr>
            </w:pPr>
            <w:r w:rsidRPr="009A22AD">
              <w:rPr>
                <w:b/>
                <w:sz w:val="20"/>
                <w:szCs w:val="20"/>
                <w:lang w:val="pt-BR"/>
              </w:rPr>
              <w:t>Tipo 2</w:t>
            </w:r>
            <w:r w:rsidR="0082188F">
              <w:rPr>
                <w:b/>
                <w:sz w:val="20"/>
                <w:szCs w:val="20"/>
                <w:lang w:val="pt-BR"/>
              </w:rPr>
              <w:t xml:space="preserve"> - </w:t>
            </w:r>
            <w:r w:rsidR="00B1269C" w:rsidRPr="009A22AD">
              <w:rPr>
                <w:sz w:val="20"/>
                <w:szCs w:val="20"/>
                <w:lang w:val="pt-BR"/>
              </w:rPr>
              <w:t>Network (R</w:t>
            </w:r>
            <w:r w:rsidR="00F800C5">
              <w:rPr>
                <w:sz w:val="20"/>
                <w:szCs w:val="20"/>
                <w:lang w:val="pt-BR"/>
              </w:rPr>
              <w:t>EDE</w:t>
            </w:r>
            <w:r w:rsidR="00B1269C" w:rsidRPr="009A22AD">
              <w:rPr>
                <w:sz w:val="20"/>
                <w:szCs w:val="20"/>
                <w:lang w:val="pt-BR"/>
              </w:rPr>
              <w:t>)</w:t>
            </w:r>
            <w:r w:rsidR="009A22AD">
              <w:rPr>
                <w:sz w:val="20"/>
                <w:szCs w:val="20"/>
                <w:lang w:val="pt-BR"/>
              </w:rPr>
              <w:t>;</w:t>
            </w:r>
          </w:p>
          <w:p w14:paraId="461F016C" w14:textId="77777777" w:rsidR="00AD1727" w:rsidRPr="009A22AD" w:rsidRDefault="00AD1727" w:rsidP="00AC6C7E">
            <w:pPr>
              <w:rPr>
                <w:sz w:val="20"/>
                <w:szCs w:val="20"/>
                <w:lang w:val="pt-BR"/>
              </w:rPr>
            </w:pPr>
          </w:p>
          <w:p w14:paraId="2E8673D3" w14:textId="77777777" w:rsidR="00AD1727" w:rsidRPr="00031A51" w:rsidRDefault="00AD1727" w:rsidP="001B3748">
            <w:pPr>
              <w:ind w:firstLine="185"/>
              <w:rPr>
                <w:color w:val="404040" w:themeColor="text1" w:themeTint="BF"/>
                <w:sz w:val="20"/>
                <w:szCs w:val="20"/>
                <w:lang w:val="pt-BR"/>
              </w:rPr>
            </w:pPr>
            <w:r w:rsidRPr="00031A51">
              <w:rPr>
                <w:color w:val="404040" w:themeColor="text1" w:themeTint="BF"/>
                <w:sz w:val="20"/>
                <w:szCs w:val="20"/>
                <w:lang w:val="pt-BR"/>
              </w:rPr>
              <w:t xml:space="preserve">Analisando </w:t>
            </w:r>
            <w:r w:rsidR="0093274D" w:rsidRPr="00031A51">
              <w:rPr>
                <w:color w:val="404040" w:themeColor="text1" w:themeTint="BF"/>
                <w:sz w:val="20"/>
                <w:szCs w:val="20"/>
                <w:lang w:val="pt-BR"/>
              </w:rPr>
              <w:t>estas formas</w:t>
            </w:r>
            <w:r w:rsidRPr="00031A51">
              <w:rPr>
                <w:color w:val="404040" w:themeColor="text1" w:themeTint="BF"/>
                <w:sz w:val="20"/>
                <w:szCs w:val="20"/>
                <w:lang w:val="pt-BR"/>
              </w:rPr>
              <w:t xml:space="preserve"> de licenciamento, segue principais características e benefícios entre elas:</w:t>
            </w:r>
          </w:p>
          <w:p w14:paraId="771630E1" w14:textId="77777777" w:rsidR="00C87CB5" w:rsidRDefault="00C87CB5" w:rsidP="00AC6C7E">
            <w:pPr>
              <w:rPr>
                <w:lang w:val="pt-BR"/>
              </w:rPr>
            </w:pPr>
          </w:p>
          <w:p w14:paraId="295E0FAA" w14:textId="77777777" w:rsidR="000441DA" w:rsidRPr="00C87CB5" w:rsidRDefault="00C87CB5" w:rsidP="001B3748">
            <w:pPr>
              <w:pStyle w:val="PargrafodaLista"/>
              <w:numPr>
                <w:ilvl w:val="0"/>
                <w:numId w:val="25"/>
              </w:numPr>
              <w:ind w:left="337" w:hanging="11"/>
              <w:rPr>
                <w:b/>
                <w:lang w:val="pt-BR"/>
              </w:rPr>
            </w:pPr>
            <w:r w:rsidRPr="00C87CB5">
              <w:rPr>
                <w:b/>
                <w:lang w:val="pt-BR"/>
              </w:rPr>
              <w:t>(requisitos positivos com relação ao tipo de licenciamento)</w:t>
            </w:r>
          </w:p>
          <w:tbl>
            <w:tblPr>
              <w:tblW w:w="9567" w:type="dxa"/>
              <w:tblInd w:w="153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44"/>
              <w:gridCol w:w="3148"/>
              <w:gridCol w:w="3275"/>
            </w:tblGrid>
            <w:tr w:rsidR="00031A51" w:rsidRPr="00B1269C" w14:paraId="44F2B164" w14:textId="77777777" w:rsidTr="00031A51">
              <w:trPr>
                <w:trHeight w:val="16"/>
              </w:trPr>
              <w:tc>
                <w:tcPr>
                  <w:tcW w:w="956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8BC434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  <w:t>LICENCIAMENTO</w:t>
                  </w:r>
                  <w:r w:rsidRPr="00B1269C">
                    <w:rPr>
                      <w:rFonts w:eastAsia="Times New Roman" w:cs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- USO DAS LICENÇAS</w:t>
                  </w:r>
                </w:p>
              </w:tc>
            </w:tr>
            <w:tr w:rsidR="00031A51" w:rsidRPr="00B1269C" w14:paraId="04D0CFB9" w14:textId="77777777" w:rsidTr="00031A51">
              <w:trPr>
                <w:trHeight w:val="2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D8C3381" w14:textId="77777777" w:rsidR="00B1269C" w:rsidRPr="00B1269C" w:rsidRDefault="00B1269C" w:rsidP="00861705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6"/>
                      <w:szCs w:val="16"/>
                      <w:lang w:val="pt-BR" w:eastAsia="pt-BR"/>
                    </w:rPr>
                    <w:t>Particularidades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A09E19" w14:textId="77777777" w:rsidR="00B1269C" w:rsidRPr="00236591" w:rsidRDefault="00236591" w:rsidP="00236591">
                  <w:pPr>
                    <w:widowControl/>
                    <w:autoSpaceDE/>
                    <w:autoSpaceDN/>
                    <w:adjustRightInd/>
                    <w:spacing w:line="240" w:lineRule="auto"/>
                    <w:ind w:left="720" w:hanging="360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1-</w:t>
                  </w:r>
                  <w:r w:rsidR="00F800C5"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SERIAL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DE14CE" w14:textId="77777777" w:rsidR="00B1269C" w:rsidRPr="00B1269C" w:rsidRDefault="00236591" w:rsidP="00236591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2-</w:t>
                  </w:r>
                  <w:r w:rsidR="00F800C5"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LICENÇA REDE</w:t>
                  </w:r>
                </w:p>
              </w:tc>
            </w:tr>
            <w:tr w:rsidR="00031A51" w:rsidRPr="00B1269C" w14:paraId="3FC36D8A" w14:textId="77777777" w:rsidTr="00031A51">
              <w:trPr>
                <w:trHeight w:val="35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9BD981D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7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 xml:space="preserve">Gestão de licenças </w:t>
                  </w:r>
                  <w:proofErr w:type="gramStart"/>
                  <w:r w:rsidR="00043581"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adquiridas</w:t>
                  </w:r>
                  <w:r w:rsidR="00043581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  <w:r w:rsidR="00043581"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 xml:space="preserve">  </w:t>
                  </w: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 xml:space="preserve"> </w:t>
                  </w:r>
                  <w:proofErr w:type="gramEnd"/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 xml:space="preserve">     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817B4F" w14:textId="77777777" w:rsidR="00B1269C" w:rsidRPr="00B1269C" w:rsidRDefault="00B1269C" w:rsidP="001143F4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Gerenciada pela Embarcadero</w:t>
                  </w:r>
                  <w:r w:rsidR="00312B61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 instalações e máquinas </w:t>
                  </w:r>
                  <w:r w:rsidR="00B91C8B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instaladas.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7645951" w14:textId="77777777" w:rsidR="00B1269C" w:rsidRPr="00A72B64" w:rsidRDefault="00B1269C" w:rsidP="001143F4">
                  <w:pPr>
                    <w:pStyle w:val="PargrafodaLista"/>
                    <w:widowControl/>
                    <w:numPr>
                      <w:ilvl w:val="0"/>
                      <w:numId w:val="19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jc w:val="both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Gerenciada pelo cliente</w:t>
                  </w:r>
                  <w:r w:rsidR="00767C26"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</w:tr>
            <w:tr w:rsidR="00031A51" w:rsidRPr="00B1269C" w14:paraId="7C160E86" w14:textId="77777777" w:rsidTr="00031A51">
              <w:trPr>
                <w:trHeight w:val="51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4E1D4D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Troca</w:t>
                  </w:r>
                  <w:r w:rsidR="00CA08C4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 xml:space="preserve">/transferência licenças entre usuários; 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AC6E878" w14:textId="77777777" w:rsidR="00B1269C" w:rsidRPr="00B1269C" w:rsidRDefault="00767C26" w:rsidP="001143F4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Licença precisa</w:t>
                  </w:r>
                  <w:r w:rsidR="00B1269C"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 ter manutenção ativa (subscription)</w:t>
                  </w:r>
                  <w:r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BD100BC" w14:textId="77777777" w:rsidR="00B1269C" w:rsidRPr="00A72B64" w:rsidRDefault="00B1269C" w:rsidP="00C87CB5">
                  <w:pPr>
                    <w:pStyle w:val="PargrafodaLista"/>
                    <w:widowControl/>
                    <w:numPr>
                      <w:ilvl w:val="0"/>
                      <w:numId w:val="20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Gerenciado pelo cliente em servidor de licenças.</w:t>
                  </w:r>
                </w:p>
              </w:tc>
            </w:tr>
            <w:tr w:rsidR="00031A51" w:rsidRPr="00B1269C" w14:paraId="2B955341" w14:textId="77777777" w:rsidTr="00031A51">
              <w:trPr>
                <w:trHeight w:val="37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382FE6" w14:textId="77777777" w:rsidR="00B1269C" w:rsidRPr="00ED104B" w:rsidRDefault="00F800C5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Troca de nome de servidor (</w:t>
                  </w:r>
                  <w:proofErr w:type="spellStart"/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Rehost</w:t>
                  </w:r>
                  <w:proofErr w:type="spellEnd"/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)</w:t>
                  </w:r>
                  <w:r w:rsidR="00EB59A7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928943" w14:textId="77777777" w:rsidR="00B1269C" w:rsidRPr="00B1269C" w:rsidRDefault="00B1269C" w:rsidP="001143F4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Não possui.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A888D0" w14:textId="77777777" w:rsidR="00B1269C" w:rsidRPr="00B1269C" w:rsidRDefault="00B1269C" w:rsidP="001143F4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Precisa ter manutenção (subscription ativa)</w:t>
                  </w:r>
                  <w:r w:rsid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</w:tr>
            <w:tr w:rsidR="00031A51" w:rsidRPr="00B1269C" w14:paraId="53717502" w14:textId="77777777" w:rsidTr="00031A51">
              <w:trPr>
                <w:trHeight w:hRule="exact" w:val="1"/>
              </w:trPr>
              <w:tc>
                <w:tcPr>
                  <w:tcW w:w="3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1AA7A73A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lang w:val="pt-BR" w:eastAsia="pt-BR"/>
                    </w:rPr>
                  </w:pP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C721E8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pt-BR" w:eastAsia="pt-BR"/>
                    </w:rPr>
                  </w:pP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E6C7FD8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pt-BR" w:eastAsia="pt-BR"/>
                    </w:rPr>
                  </w:pPr>
                </w:p>
              </w:tc>
            </w:tr>
            <w:tr w:rsidR="00031A51" w:rsidRPr="00B1269C" w14:paraId="758D3123" w14:textId="77777777" w:rsidTr="00031A51">
              <w:trPr>
                <w:trHeight w:val="1"/>
              </w:trPr>
              <w:tc>
                <w:tcPr>
                  <w:tcW w:w="956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A2AB2A" w14:textId="77777777" w:rsidR="00B1269C" w:rsidRPr="00B1269C" w:rsidRDefault="00E166A4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E95F66"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  <w:t xml:space="preserve">REQUISITOS </w:t>
                  </w:r>
                  <w:r w:rsidR="00B1269C" w:rsidRPr="00B1269C"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  <w:t>TÉCNICO</w:t>
                  </w:r>
                  <w:r w:rsidRPr="00E95F66"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  <w:t>S</w:t>
                  </w:r>
                </w:p>
              </w:tc>
            </w:tr>
            <w:tr w:rsidR="00031A51" w:rsidRPr="00B1269C" w14:paraId="380087A5" w14:textId="77777777" w:rsidTr="00031A51">
              <w:trPr>
                <w:trHeight w:val="18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4A30579" w14:textId="77777777" w:rsidR="00B1269C" w:rsidRPr="00B1269C" w:rsidRDefault="00B1269C" w:rsidP="00861705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6"/>
                      <w:szCs w:val="16"/>
                      <w:lang w:val="pt-BR" w:eastAsia="pt-BR"/>
                    </w:rPr>
                    <w:t>Particularidades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15D33E" w14:textId="77777777" w:rsidR="00B1269C" w:rsidRPr="00D33614" w:rsidRDefault="00D33614" w:rsidP="00D33614">
                  <w:pPr>
                    <w:widowControl/>
                    <w:autoSpaceDE/>
                    <w:autoSpaceDN/>
                    <w:adjustRightInd/>
                    <w:spacing w:line="240" w:lineRule="auto"/>
                    <w:ind w:left="720" w:hanging="360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1-</w:t>
                  </w:r>
                  <w:r w:rsidR="00F800C5"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SERIAL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55B4AA" w14:textId="77777777" w:rsidR="00B1269C" w:rsidRPr="00B1269C" w:rsidRDefault="00236591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2-</w:t>
                  </w:r>
                  <w:r w:rsidR="00F800C5"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LICENÇA REDE</w:t>
                  </w:r>
                </w:p>
              </w:tc>
            </w:tr>
            <w:tr w:rsidR="00031A51" w:rsidRPr="00B1269C" w14:paraId="284E5574" w14:textId="77777777" w:rsidTr="00031A51">
              <w:trPr>
                <w:trHeight w:val="44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608D07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Quantidade</w:t>
                  </w:r>
                  <w:r w:rsidR="00A87A6D"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 xml:space="preserve">/limite </w:t>
                  </w: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de instalações - licenças adquiridas</w:t>
                  </w:r>
                  <w:r w:rsidR="00A87A6D"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0EEEFB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3 instalações iniciais por licença e demais a partir de avaliação da Embarcadero com manutenção ativa</w:t>
                  </w:r>
                  <w:r w:rsid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F2D7D2" w14:textId="77777777" w:rsidR="00B1269C" w:rsidRPr="00A72B64" w:rsidRDefault="00B1269C" w:rsidP="00C87CB5">
                  <w:pPr>
                    <w:pStyle w:val="PargrafodaLista"/>
                    <w:widowControl/>
                    <w:numPr>
                      <w:ilvl w:val="0"/>
                      <w:numId w:val="21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Sem restrições</w:t>
                  </w:r>
                  <w:r w:rsidR="00767C26"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</w:tr>
            <w:tr w:rsidR="00031A51" w:rsidRPr="00B1269C" w14:paraId="3459D50A" w14:textId="77777777" w:rsidTr="00031A51">
              <w:trPr>
                <w:trHeight w:val="65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0310587" w14:textId="77777777" w:rsidR="00B1269C" w:rsidRPr="00ED104B" w:rsidRDefault="000F4861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Requerimento para instalação e registro de IDE de desenvolvimento em usuários;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3ADE355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Obrigatorio criar contas desenvolvedores (EDN) e vincular cada serial a sua respectiva conta</w:t>
                  </w:r>
                  <w:r w:rsid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7252B" w14:textId="77777777" w:rsidR="00B1269C" w:rsidRPr="00A72B64" w:rsidRDefault="00B1269C" w:rsidP="00C87CB5">
                  <w:pPr>
                    <w:pStyle w:val="PargrafodaLista"/>
                    <w:widowControl/>
                    <w:numPr>
                      <w:ilvl w:val="0"/>
                      <w:numId w:val="22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Criar usuários no servidor </w:t>
                  </w:r>
                  <w:r w:rsidR="000F4861"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e </w:t>
                  </w: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associar </w:t>
                  </w:r>
                  <w:r w:rsidR="000F4861"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as licenças </w:t>
                  </w: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ao usuário criado.</w:t>
                  </w:r>
                </w:p>
              </w:tc>
            </w:tr>
            <w:tr w:rsidR="00031A51" w:rsidRPr="00B1269C" w14:paraId="504175EF" w14:textId="77777777" w:rsidTr="00031A51">
              <w:trPr>
                <w:trHeight w:val="50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54EA21E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Ativação/registro de produto para utilização</w:t>
                  </w:r>
                  <w:r w:rsidR="00EB59A7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AE4FA8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Usuário e senha EDN + serial do produto.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32DC7E" w14:textId="77777777" w:rsidR="00B1269C" w:rsidRPr="00C87CB5" w:rsidRDefault="00B1269C" w:rsidP="00C87CB5">
                  <w:pPr>
                    <w:pStyle w:val="PargrafodaLista"/>
                    <w:widowControl/>
                    <w:numPr>
                      <w:ilvl w:val="0"/>
                      <w:numId w:val="26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C87CB5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Importar </w:t>
                  </w:r>
                  <w:r w:rsidR="00392F71" w:rsidRPr="00C87CB5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arquivo. slip</w:t>
                  </w:r>
                  <w:r w:rsidRPr="00C87CB5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 gerado pelo servidor.</w:t>
                  </w:r>
                </w:p>
              </w:tc>
            </w:tr>
            <w:tr w:rsidR="00031A51" w:rsidRPr="00B1269C" w14:paraId="5FF64AF8" w14:textId="77777777" w:rsidTr="00031A51">
              <w:trPr>
                <w:trHeight w:val="37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563972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Instalação IDE de desenvolvimento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E6D2A2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Via arquivo .EXE ou </w:t>
                  </w:r>
                  <w:r w:rsid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ISSO.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2B7362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Via arquivo .EXE ou </w:t>
                  </w:r>
                  <w:r w:rsid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ISO.</w:t>
                  </w:r>
                </w:p>
              </w:tc>
            </w:tr>
            <w:tr w:rsidR="00031A51" w:rsidRPr="00B1269C" w14:paraId="0D8C0805" w14:textId="77777777" w:rsidTr="00031A51">
              <w:trPr>
                <w:trHeight w:val="37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6A6FA2B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 xml:space="preserve">Instalação Servidor de licenças </w:t>
                  </w:r>
                  <w:r w:rsidR="00EB59A7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>–</w:t>
                  </w:r>
                  <w:r w:rsidRPr="00ED104B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 xml:space="preserve"> Gestor</w:t>
                  </w:r>
                  <w:r w:rsidR="00EB59A7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D7F094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Não possui.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353701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Via </w:t>
                  </w:r>
                  <w:r w:rsidRP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EXE</w:t>
                  </w:r>
                  <w:r w:rsidRP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 </w:t>
                  </w:r>
                </w:p>
              </w:tc>
            </w:tr>
            <w:tr w:rsidR="00031A51" w:rsidRPr="00B1269C" w14:paraId="02146527" w14:textId="77777777" w:rsidTr="00031A51">
              <w:trPr>
                <w:trHeight w:val="59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01C5572" w14:textId="77777777" w:rsidR="00312B61" w:rsidRPr="00ED104B" w:rsidRDefault="008F56E6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>Requisitos técnicos</w:t>
                  </w:r>
                  <w:r w:rsidR="002B7DDD" w:rsidRPr="00ED104B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 xml:space="preserve"> ambiente de</w:t>
                  </w:r>
                  <w:r w:rsidRPr="00ED104B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 xml:space="preserve"> instalação</w:t>
                  </w:r>
                  <w:r w:rsidR="00EB59A7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A06E801" w14:textId="77777777" w:rsidR="00312B61" w:rsidRPr="00767C26" w:rsidRDefault="002B7DDD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(IDE) </w:t>
                  </w:r>
                  <w:r w:rsidR="008F56E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Windows 7, 8, 8.1 e 10.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FF564A" w14:textId="77777777" w:rsidR="00312B61" w:rsidRDefault="002B7DDD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(APPWAVE – SERVER) </w:t>
                  </w:r>
                  <w:r w:rsidR="008F56E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Windows 7, 8, 8.1, 10, Windows Servers </w:t>
                  </w:r>
                  <w:proofErr w:type="spellStart"/>
                  <w:r w:rsidR="008F56E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Editions</w:t>
                  </w:r>
                  <w:proofErr w:type="spellEnd"/>
                  <w:r w:rsidR="008F56E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, Linux.</w:t>
                  </w:r>
                </w:p>
                <w:p w14:paraId="4F9E2C40" w14:textId="77777777" w:rsidR="00ED104B" w:rsidRPr="00B1269C" w:rsidRDefault="00ED104B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(IDE) Windows 7, 8, 8.1 e 10.</w:t>
                  </w:r>
                </w:p>
              </w:tc>
            </w:tr>
            <w:tr w:rsidR="00031A51" w:rsidRPr="00B1269C" w14:paraId="261EEAA9" w14:textId="77777777" w:rsidTr="00031A51">
              <w:trPr>
                <w:trHeight w:val="1"/>
              </w:trPr>
              <w:tc>
                <w:tcPr>
                  <w:tcW w:w="314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63792ABC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lang w:val="pt-BR" w:eastAsia="pt-BR"/>
                    </w:rPr>
                  </w:pP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695686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lang w:val="pt-BR" w:eastAsia="pt-BR"/>
                    </w:rPr>
                  </w:pP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629368E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pt-BR" w:eastAsia="pt-BR"/>
                    </w:rPr>
                  </w:pPr>
                </w:p>
              </w:tc>
            </w:tr>
            <w:tr w:rsidR="00031A51" w:rsidRPr="00B1269C" w14:paraId="7753FD5E" w14:textId="77777777" w:rsidTr="00031A51">
              <w:trPr>
                <w:trHeight w:val="15"/>
              </w:trPr>
              <w:tc>
                <w:tcPr>
                  <w:tcW w:w="956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1D1FA7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b/>
                      <w:color w:val="000000"/>
                      <w:sz w:val="20"/>
                      <w:szCs w:val="20"/>
                      <w:lang w:val="pt-BR" w:eastAsia="pt-BR"/>
                    </w:rPr>
                    <w:t>RECURSOS ADICIONAIS</w:t>
                  </w:r>
                </w:p>
              </w:tc>
            </w:tr>
            <w:tr w:rsidR="00031A51" w:rsidRPr="00B1269C" w14:paraId="080BACDA" w14:textId="77777777" w:rsidTr="00031A51">
              <w:trPr>
                <w:trHeight w:val="18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C2BE5B9" w14:textId="77777777" w:rsidR="00B1269C" w:rsidRPr="00B1269C" w:rsidRDefault="00B1269C" w:rsidP="00861705">
                  <w:pPr>
                    <w:widowControl/>
                    <w:autoSpaceDE/>
                    <w:autoSpaceDN/>
                    <w:adjustRightInd/>
                    <w:spacing w:line="240" w:lineRule="auto"/>
                    <w:jc w:val="both"/>
                    <w:rPr>
                      <w:rFonts w:eastAsia="Times New Roman" w:cs="Times New Roman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6"/>
                      <w:szCs w:val="16"/>
                      <w:lang w:val="pt-BR" w:eastAsia="pt-BR"/>
                    </w:rPr>
                    <w:t>Particularidades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18DDAB" w14:textId="77777777" w:rsidR="00B1269C" w:rsidRPr="00B1269C" w:rsidRDefault="00236591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1-</w:t>
                  </w:r>
                  <w:r w:rsidR="00F800C5"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SERIAL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FCE5E1" w14:textId="77777777" w:rsidR="00B1269C" w:rsidRPr="00B1269C" w:rsidRDefault="00236591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2-</w:t>
                  </w:r>
                  <w:r w:rsidR="00F800C5">
                    <w:rPr>
                      <w:rFonts w:eastAsia="Times New Roman" w:cs="Times New Roman"/>
                      <w:b/>
                      <w:bCs/>
                      <w:color w:val="000000"/>
                      <w:lang w:val="pt-BR" w:eastAsia="pt-BR"/>
                    </w:rPr>
                    <w:t>LICENÇA REDE</w:t>
                  </w:r>
                </w:p>
              </w:tc>
            </w:tr>
            <w:tr w:rsidR="00031A51" w:rsidRPr="00B1269C" w14:paraId="6783BCAA" w14:textId="77777777" w:rsidTr="00031A51">
              <w:trPr>
                <w:trHeight w:val="65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F2DEF1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Downgrade - resgate de versões anteriores</w:t>
                  </w:r>
                  <w:r w:rsidR="00EB59A7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5FA2C8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Resgate </w:t>
                  </w:r>
                  <w:r w:rsidRPr="00B1269C">
                    <w:rPr>
                      <w:rFonts w:eastAsia="Times New Roman" w:cs="Times New Roman"/>
                      <w:b/>
                      <w:color w:val="000000"/>
                      <w:sz w:val="18"/>
                      <w:szCs w:val="18"/>
                      <w:lang w:val="pt-BR" w:eastAsia="pt-BR"/>
                    </w:rPr>
                    <w:t>deve ser feito dentro de 180 dias da aquisição dos produtos</w:t>
                  </w:r>
                  <w:r w:rsidR="00767C26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F4CDB0" w14:textId="77777777" w:rsidR="00B1269C" w:rsidRPr="00A72B64" w:rsidRDefault="00B1269C" w:rsidP="006733F3">
                  <w:pPr>
                    <w:pStyle w:val="PargrafodaLista"/>
                    <w:widowControl/>
                    <w:numPr>
                      <w:ilvl w:val="0"/>
                      <w:numId w:val="23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Não possui tempo para resgate, onde sempre fica ativa</w:t>
                  </w:r>
                  <w:r w:rsidR="00767C26"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  <w:r w:rsidR="00656B3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 xml:space="preserve"> (exceção Delphi 7)</w:t>
                  </w:r>
                </w:p>
              </w:tc>
            </w:tr>
            <w:tr w:rsidR="00031A51" w:rsidRPr="00B1269C" w14:paraId="6F1660DE" w14:textId="77777777" w:rsidTr="00031A51">
              <w:trPr>
                <w:trHeight w:val="50"/>
              </w:trPr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3E9BCE5" w14:textId="77777777" w:rsidR="00B1269C" w:rsidRPr="00ED104B" w:rsidRDefault="00B1269C" w:rsidP="00ED104B">
                  <w:pPr>
                    <w:pStyle w:val="PargrafodaLista"/>
                    <w:widowControl/>
                    <w:numPr>
                      <w:ilvl w:val="0"/>
                      <w:numId w:val="28"/>
                    </w:numPr>
                    <w:autoSpaceDE/>
                    <w:autoSpaceDN/>
                    <w:adjustRightInd/>
                    <w:spacing w:line="240" w:lineRule="auto"/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ED104B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Gestão a partir de relatórios</w:t>
                  </w:r>
                  <w:r w:rsidR="00EB59A7">
                    <w:rPr>
                      <w:rFonts w:eastAsia="Times New Roman" w:cs="Times New Roman"/>
                      <w:b/>
                      <w:bCs/>
                      <w:color w:val="000000"/>
                      <w:sz w:val="18"/>
                      <w:szCs w:val="18"/>
                      <w:lang w:val="pt-BR" w:eastAsia="pt-BR"/>
                    </w:rPr>
                    <w:t>;</w:t>
                  </w:r>
                </w:p>
              </w:tc>
              <w:tc>
                <w:tcPr>
                  <w:tcW w:w="31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006FAF" w14:textId="77777777" w:rsidR="00B1269C" w:rsidRPr="00B1269C" w:rsidRDefault="00B1269C" w:rsidP="00B1269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B1269C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Não possui recurso.</w:t>
                  </w:r>
                </w:p>
              </w:tc>
              <w:tc>
                <w:tcPr>
                  <w:tcW w:w="3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C98C41" w14:textId="77777777" w:rsidR="00B1269C" w:rsidRPr="00A72B64" w:rsidRDefault="00B1269C" w:rsidP="006733F3">
                  <w:pPr>
                    <w:pStyle w:val="PargrafodaLista"/>
                    <w:widowControl/>
                    <w:numPr>
                      <w:ilvl w:val="0"/>
                      <w:numId w:val="24"/>
                    </w:numPr>
                    <w:autoSpaceDE/>
                    <w:autoSpaceDN/>
                    <w:adjustRightInd/>
                    <w:spacing w:line="240" w:lineRule="auto"/>
                    <w:ind w:left="357" w:hanging="357"/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</w:pPr>
                  <w:r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Módulo relatório embutido em ferramenta</w:t>
                  </w:r>
                  <w:r w:rsidR="00767C26" w:rsidRPr="00A72B64">
                    <w:rPr>
                      <w:rFonts w:eastAsia="Times New Roman" w:cs="Times New Roman"/>
                      <w:color w:val="000000"/>
                      <w:sz w:val="18"/>
                      <w:szCs w:val="18"/>
                      <w:lang w:val="pt-BR" w:eastAsia="pt-BR"/>
                    </w:rPr>
                    <w:t>.</w:t>
                  </w:r>
                </w:p>
              </w:tc>
            </w:tr>
          </w:tbl>
          <w:p w14:paraId="488F1AE3" w14:textId="77777777" w:rsidR="00236591" w:rsidRPr="009A22AD" w:rsidRDefault="00767C26" w:rsidP="00031A51">
            <w:pPr>
              <w:pStyle w:val="Ttulo2"/>
              <w:ind w:left="43" w:firstLine="283"/>
              <w:rPr>
                <w:rFonts w:asciiTheme="majorHAnsi" w:hAnsiTheme="majorHAnsi" w:cs="Calibri"/>
                <w:color w:val="0072C7"/>
                <w:sz w:val="20"/>
                <w:lang w:val="pt-BR"/>
              </w:rPr>
            </w:pPr>
            <w:r w:rsidRPr="009A22AD">
              <w:rPr>
                <w:rFonts w:asciiTheme="majorHAnsi" w:hAnsiTheme="majorHAnsi" w:cs="Calibri"/>
                <w:color w:val="0072C7"/>
                <w:sz w:val="20"/>
                <w:lang w:val="pt-BR"/>
              </w:rPr>
              <w:t>Conclusão:</w:t>
            </w:r>
          </w:p>
          <w:p w14:paraId="35074238" w14:textId="77777777" w:rsidR="003D1B71" w:rsidRPr="00291D02" w:rsidRDefault="00176CC1" w:rsidP="00031A51">
            <w:pPr>
              <w:ind w:left="326" w:firstLine="142"/>
              <w:rPr>
                <w:sz w:val="24"/>
                <w:szCs w:val="24"/>
                <w:lang w:val="pt-BR"/>
              </w:rPr>
            </w:pPr>
            <w:r w:rsidRPr="009A22AD">
              <w:rPr>
                <w:sz w:val="20"/>
                <w:szCs w:val="20"/>
                <w:lang w:val="pt-BR"/>
              </w:rPr>
              <w:t xml:space="preserve">O tipo de licenciamento </w:t>
            </w:r>
            <w:r w:rsidR="00767C26" w:rsidRPr="009A22AD">
              <w:rPr>
                <w:sz w:val="20"/>
                <w:szCs w:val="20"/>
                <w:lang w:val="pt-BR"/>
              </w:rPr>
              <w:t xml:space="preserve">NETWORK license possui um maior gerenciamento das licenças adquiridas, recursos exclusivos (como gestor de relatórios, uso offline, </w:t>
            </w:r>
            <w:r w:rsidRPr="009A22AD">
              <w:rPr>
                <w:sz w:val="20"/>
                <w:szCs w:val="20"/>
                <w:lang w:val="pt-BR"/>
              </w:rPr>
              <w:t>manuseio e gestão de usuários, entre outros) comparada ao licenciamento WORKSTATION – Serial.</w:t>
            </w:r>
          </w:p>
        </w:tc>
      </w:tr>
      <w:tr w:rsidR="00031A51" w:rsidRPr="00291D02" w14:paraId="4B5E8A08" w14:textId="77777777" w:rsidTr="00031A51">
        <w:tc>
          <w:tcPr>
            <w:tcW w:w="670" w:type="dxa"/>
            <w:gridSpan w:val="3"/>
          </w:tcPr>
          <w:p w14:paraId="53586CAC" w14:textId="77777777" w:rsidR="003D1B71" w:rsidRPr="00291D02" w:rsidRDefault="003D1B71">
            <w:pPr>
              <w:pStyle w:val="Corpodetexto"/>
              <w:kinsoku w:val="0"/>
              <w:overflowPunct w:val="0"/>
              <w:rPr>
                <w:color w:val="B2B2B2" w:themeColor="accent2"/>
                <w:lang w:val="pt-BR"/>
              </w:rPr>
            </w:pPr>
          </w:p>
        </w:tc>
        <w:tc>
          <w:tcPr>
            <w:tcW w:w="251" w:type="dxa"/>
          </w:tcPr>
          <w:p w14:paraId="024DD715" w14:textId="77777777" w:rsidR="003D1B71" w:rsidRPr="00291D02" w:rsidRDefault="003D1B71">
            <w:pPr>
              <w:pStyle w:val="Corpodetexto"/>
              <w:kinsoku w:val="0"/>
              <w:overflowPunct w:val="0"/>
              <w:rPr>
                <w:color w:val="B2B2B2" w:themeColor="accent2"/>
                <w:lang w:val="pt-BR"/>
              </w:rPr>
            </w:pPr>
          </w:p>
        </w:tc>
        <w:tc>
          <w:tcPr>
            <w:tcW w:w="251" w:type="dxa"/>
          </w:tcPr>
          <w:p w14:paraId="7F40F6E0" w14:textId="77777777" w:rsidR="003D1B71" w:rsidRPr="00291D02" w:rsidRDefault="003D1B71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  <w:lang w:val="pt-BR"/>
              </w:rPr>
            </w:pPr>
          </w:p>
        </w:tc>
        <w:tc>
          <w:tcPr>
            <w:tcW w:w="10169" w:type="dxa"/>
            <w:gridSpan w:val="2"/>
          </w:tcPr>
          <w:p w14:paraId="7A4BDCB2" w14:textId="77777777" w:rsidR="003D1B71" w:rsidRPr="00291D02" w:rsidRDefault="003D1B71" w:rsidP="00222466">
            <w:pPr>
              <w:rPr>
                <w:lang w:val="pt-BR"/>
              </w:rPr>
            </w:pPr>
          </w:p>
        </w:tc>
      </w:tr>
      <w:tr w:rsidR="00031A51" w:rsidRPr="00291D02" w14:paraId="68A27A5E" w14:textId="77777777" w:rsidTr="00031A51">
        <w:tc>
          <w:tcPr>
            <w:tcW w:w="670" w:type="dxa"/>
            <w:gridSpan w:val="3"/>
          </w:tcPr>
          <w:p w14:paraId="04E22801" w14:textId="77777777" w:rsidR="003D1B71" w:rsidRPr="00291D02" w:rsidRDefault="003D1B71" w:rsidP="00222466">
            <w:pPr>
              <w:rPr>
                <w:color w:val="B2B2B2" w:themeColor="accent2"/>
                <w:lang w:val="pt-BR"/>
              </w:rPr>
            </w:pPr>
          </w:p>
        </w:tc>
        <w:tc>
          <w:tcPr>
            <w:tcW w:w="251" w:type="dxa"/>
          </w:tcPr>
          <w:p w14:paraId="732572B2" w14:textId="77777777" w:rsidR="003D1B71" w:rsidRPr="00291D02" w:rsidRDefault="003D1B71" w:rsidP="00222466">
            <w:pPr>
              <w:rPr>
                <w:color w:val="B2B2B2" w:themeColor="accent2"/>
                <w:lang w:val="pt-BR"/>
              </w:rPr>
            </w:pPr>
          </w:p>
        </w:tc>
        <w:tc>
          <w:tcPr>
            <w:tcW w:w="251" w:type="dxa"/>
          </w:tcPr>
          <w:p w14:paraId="7EAE09AD" w14:textId="77777777" w:rsidR="003D1B71" w:rsidRPr="00291D02" w:rsidRDefault="003D1B71" w:rsidP="00222466">
            <w:pPr>
              <w:rPr>
                <w:lang w:val="pt-BR"/>
              </w:rPr>
            </w:pPr>
          </w:p>
        </w:tc>
        <w:tc>
          <w:tcPr>
            <w:tcW w:w="10169" w:type="dxa"/>
            <w:gridSpan w:val="2"/>
          </w:tcPr>
          <w:p w14:paraId="75B62B27" w14:textId="77777777" w:rsidR="003D1B71" w:rsidRPr="00291D02" w:rsidRDefault="003D1B71" w:rsidP="00222466">
            <w:pPr>
              <w:rPr>
                <w:lang w:val="pt-BR"/>
              </w:rPr>
            </w:pPr>
          </w:p>
        </w:tc>
      </w:tr>
    </w:tbl>
    <w:p w14:paraId="3C3D4416" w14:textId="77777777" w:rsidR="007F5B63" w:rsidRPr="00291D02" w:rsidRDefault="007F5B63" w:rsidP="00031A51">
      <w:pPr>
        <w:pStyle w:val="Corpodetexto"/>
        <w:tabs>
          <w:tab w:val="left" w:pos="7797"/>
        </w:tabs>
        <w:ind w:right="9121"/>
        <w:rPr>
          <w:lang w:val="pt-BR"/>
        </w:rPr>
      </w:pPr>
    </w:p>
    <w:sectPr w:rsidR="007F5B63" w:rsidRPr="00291D02" w:rsidSect="00031A51">
      <w:headerReference w:type="default" r:id="rId11"/>
      <w:type w:val="continuous"/>
      <w:pgSz w:w="11906" w:h="16838" w:code="9"/>
      <w:pgMar w:top="709" w:right="1701" w:bottom="567" w:left="1701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AD6A7" w14:textId="77777777" w:rsidR="00914FBA" w:rsidRDefault="00914FBA" w:rsidP="00590471">
      <w:r>
        <w:separator/>
      </w:r>
    </w:p>
  </w:endnote>
  <w:endnote w:type="continuationSeparator" w:id="0">
    <w:p w14:paraId="4DDDD0F5" w14:textId="77777777" w:rsidR="00914FBA" w:rsidRDefault="00914FBA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5856B" w14:textId="77777777" w:rsidR="00914FBA" w:rsidRDefault="00914FBA" w:rsidP="00590471">
      <w:r>
        <w:separator/>
      </w:r>
    </w:p>
  </w:footnote>
  <w:footnote w:type="continuationSeparator" w:id="0">
    <w:p w14:paraId="380E4393" w14:textId="77777777" w:rsidR="00914FBA" w:rsidRDefault="00914FBA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FF9E5" w14:textId="77777777" w:rsidR="00590471" w:rsidRPr="00622358" w:rsidRDefault="00310F17" w:rsidP="00060042">
    <w:pPr>
      <w:pStyle w:val="Corpodetexto"/>
      <w:rPr>
        <w:lang w:val="pt-BR"/>
      </w:rPr>
    </w:pPr>
    <w:r w:rsidRPr="00622358">
      <w:rPr>
        <w:noProof/>
        <w:lang w:val="en-US" w:eastAsia="zh-CN" w:bidi="th-TH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03C956F" wp14:editId="0F3DB9A4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v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vre: Forma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tâ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v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v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v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v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v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v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F27427" id="Grupo 26" o:spid="_x0000_s1026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v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b2b2b2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ddd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tâ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ddd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v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ddd [3204]" stroked="f">
                  <v:fill opacity="11796f" color2="#b2b2b2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b2b2b2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b2b2b2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b2b2b2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b2b2b2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b2b2b2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622358">
      <w:rPr>
        <w:noProof/>
        <w:lang w:val="pt-BR" w:bidi="pt-B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54E1C2C"/>
    <w:lvl w:ilvl="0">
      <w:start w:val="1"/>
      <w:numFmt w:val="decimal"/>
      <w:pStyle w:val="Numerada5"/>
      <w:lvlText w:val="%1."/>
      <w:lvlJc w:val="left"/>
      <w:pPr>
        <w:tabs>
          <w:tab w:val="num" w:pos="2149"/>
        </w:tabs>
        <w:ind w:left="2149" w:hanging="360"/>
      </w:pPr>
    </w:lvl>
  </w:abstractNum>
  <w:abstractNum w:abstractNumId="1" w15:restartNumberingAfterBreak="0">
    <w:nsid w:val="FFFFFF7D"/>
    <w:multiLevelType w:val="singleLevel"/>
    <w:tmpl w:val="F9327532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E00CB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90E5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64E10F8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221CE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E2E94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D4652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2C0C8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808080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03365B3F"/>
    <w:multiLevelType w:val="hybridMultilevel"/>
    <w:tmpl w:val="003E9C06"/>
    <w:lvl w:ilvl="0" w:tplc="353EF8F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1E504C"/>
    <w:multiLevelType w:val="hybridMultilevel"/>
    <w:tmpl w:val="2222CC72"/>
    <w:lvl w:ilvl="0" w:tplc="E6CA66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2E54D5"/>
    <w:multiLevelType w:val="hybridMultilevel"/>
    <w:tmpl w:val="6B0081A8"/>
    <w:lvl w:ilvl="0" w:tplc="4C8294E8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  <w:color w:val="80808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96CDC"/>
    <w:multiLevelType w:val="hybridMultilevel"/>
    <w:tmpl w:val="F990A25A"/>
    <w:lvl w:ilvl="0" w:tplc="ED5A13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03EF6"/>
    <w:multiLevelType w:val="hybridMultilevel"/>
    <w:tmpl w:val="43D6D3D6"/>
    <w:lvl w:ilvl="0" w:tplc="58A41C5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07E7F"/>
    <w:multiLevelType w:val="hybridMultilevel"/>
    <w:tmpl w:val="81FADE14"/>
    <w:lvl w:ilvl="0" w:tplc="3BACB09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A66C4"/>
    <w:multiLevelType w:val="hybridMultilevel"/>
    <w:tmpl w:val="BD2A710E"/>
    <w:lvl w:ilvl="0" w:tplc="A40852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21F18"/>
    <w:multiLevelType w:val="hybridMultilevel"/>
    <w:tmpl w:val="CB5C1684"/>
    <w:lvl w:ilvl="0" w:tplc="43F4695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22482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4901207"/>
    <w:multiLevelType w:val="hybridMultilevel"/>
    <w:tmpl w:val="9230D2A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E482B"/>
    <w:multiLevelType w:val="hybridMultilevel"/>
    <w:tmpl w:val="4D90F200"/>
    <w:lvl w:ilvl="0" w:tplc="807C8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E5C40"/>
    <w:multiLevelType w:val="hybridMultilevel"/>
    <w:tmpl w:val="46686C2C"/>
    <w:lvl w:ilvl="0" w:tplc="2C0AF44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B5844"/>
    <w:multiLevelType w:val="hybridMultilevel"/>
    <w:tmpl w:val="08F2865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A1217"/>
    <w:multiLevelType w:val="hybridMultilevel"/>
    <w:tmpl w:val="075256DC"/>
    <w:lvl w:ilvl="0" w:tplc="9BB63BB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217F72"/>
    <w:multiLevelType w:val="hybridMultilevel"/>
    <w:tmpl w:val="F7F2941A"/>
    <w:lvl w:ilvl="0" w:tplc="161C90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23BD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A7735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3"/>
  </w:num>
  <w:num w:numId="3">
    <w:abstractNumId w:val="9"/>
  </w:num>
  <w:num w:numId="4">
    <w:abstractNumId w:val="26"/>
  </w:num>
  <w:num w:numId="5">
    <w:abstractNumId w:val="27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9"/>
  </w:num>
  <w:num w:numId="16">
    <w:abstractNumId w:val="17"/>
  </w:num>
  <w:num w:numId="17">
    <w:abstractNumId w:val="21"/>
  </w:num>
  <w:num w:numId="18">
    <w:abstractNumId w:val="24"/>
  </w:num>
  <w:num w:numId="19">
    <w:abstractNumId w:val="14"/>
  </w:num>
  <w:num w:numId="20">
    <w:abstractNumId w:val="12"/>
  </w:num>
  <w:num w:numId="21">
    <w:abstractNumId w:val="22"/>
  </w:num>
  <w:num w:numId="22">
    <w:abstractNumId w:val="15"/>
  </w:num>
  <w:num w:numId="23">
    <w:abstractNumId w:val="11"/>
  </w:num>
  <w:num w:numId="24">
    <w:abstractNumId w:val="25"/>
  </w:num>
  <w:num w:numId="25">
    <w:abstractNumId w:val="18"/>
  </w:num>
  <w:num w:numId="26">
    <w:abstractNumId w:val="16"/>
  </w:num>
  <w:num w:numId="27">
    <w:abstractNumId w:val="23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27"/>
    <w:rsid w:val="00031A51"/>
    <w:rsid w:val="00043581"/>
    <w:rsid w:val="000441DA"/>
    <w:rsid w:val="00060042"/>
    <w:rsid w:val="0008685D"/>
    <w:rsid w:val="00090860"/>
    <w:rsid w:val="000D7869"/>
    <w:rsid w:val="000F4861"/>
    <w:rsid w:val="00112FD7"/>
    <w:rsid w:val="001143F4"/>
    <w:rsid w:val="00124598"/>
    <w:rsid w:val="00150ABD"/>
    <w:rsid w:val="00176CC1"/>
    <w:rsid w:val="001946FC"/>
    <w:rsid w:val="001B3748"/>
    <w:rsid w:val="00222466"/>
    <w:rsid w:val="00236591"/>
    <w:rsid w:val="00247254"/>
    <w:rsid w:val="0024753C"/>
    <w:rsid w:val="00276026"/>
    <w:rsid w:val="00291915"/>
    <w:rsid w:val="00291D02"/>
    <w:rsid w:val="002B4549"/>
    <w:rsid w:val="002B7DDD"/>
    <w:rsid w:val="00310F17"/>
    <w:rsid w:val="00312B61"/>
    <w:rsid w:val="00322A46"/>
    <w:rsid w:val="003326CB"/>
    <w:rsid w:val="00353B60"/>
    <w:rsid w:val="003611F5"/>
    <w:rsid w:val="00376291"/>
    <w:rsid w:val="00380FD1"/>
    <w:rsid w:val="00383D02"/>
    <w:rsid w:val="00385DE7"/>
    <w:rsid w:val="00392F71"/>
    <w:rsid w:val="003B0694"/>
    <w:rsid w:val="003D1B71"/>
    <w:rsid w:val="004E158A"/>
    <w:rsid w:val="00550489"/>
    <w:rsid w:val="00565C77"/>
    <w:rsid w:val="0056708E"/>
    <w:rsid w:val="005801E5"/>
    <w:rsid w:val="00590471"/>
    <w:rsid w:val="005B7278"/>
    <w:rsid w:val="005D01FA"/>
    <w:rsid w:val="00622358"/>
    <w:rsid w:val="00653E17"/>
    <w:rsid w:val="00656B34"/>
    <w:rsid w:val="006733F3"/>
    <w:rsid w:val="006A08E8"/>
    <w:rsid w:val="006D79A8"/>
    <w:rsid w:val="0072353B"/>
    <w:rsid w:val="007575B6"/>
    <w:rsid w:val="00767C26"/>
    <w:rsid w:val="007B3C81"/>
    <w:rsid w:val="007D543C"/>
    <w:rsid w:val="007D67CA"/>
    <w:rsid w:val="007E668F"/>
    <w:rsid w:val="007F5B63"/>
    <w:rsid w:val="00803A0A"/>
    <w:rsid w:val="0082188F"/>
    <w:rsid w:val="00846CB9"/>
    <w:rsid w:val="008566AA"/>
    <w:rsid w:val="00861705"/>
    <w:rsid w:val="008A1E6E"/>
    <w:rsid w:val="008A672F"/>
    <w:rsid w:val="008C024F"/>
    <w:rsid w:val="008C2CFC"/>
    <w:rsid w:val="008F56E6"/>
    <w:rsid w:val="00912DC8"/>
    <w:rsid w:val="00914FBA"/>
    <w:rsid w:val="009156CE"/>
    <w:rsid w:val="0093274D"/>
    <w:rsid w:val="009475DC"/>
    <w:rsid w:val="00967B93"/>
    <w:rsid w:val="009A22AD"/>
    <w:rsid w:val="009D090F"/>
    <w:rsid w:val="009E53E0"/>
    <w:rsid w:val="00A264D0"/>
    <w:rsid w:val="00A31464"/>
    <w:rsid w:val="00A31B16"/>
    <w:rsid w:val="00A33613"/>
    <w:rsid w:val="00A47A8D"/>
    <w:rsid w:val="00A6744C"/>
    <w:rsid w:val="00A72B64"/>
    <w:rsid w:val="00A87A6D"/>
    <w:rsid w:val="00AC6C7E"/>
    <w:rsid w:val="00AD1727"/>
    <w:rsid w:val="00AF0560"/>
    <w:rsid w:val="00B1269C"/>
    <w:rsid w:val="00B4158A"/>
    <w:rsid w:val="00B6466C"/>
    <w:rsid w:val="00B91C8B"/>
    <w:rsid w:val="00BB1B5D"/>
    <w:rsid w:val="00BC22C7"/>
    <w:rsid w:val="00BD195A"/>
    <w:rsid w:val="00C07240"/>
    <w:rsid w:val="00C14078"/>
    <w:rsid w:val="00C87CB5"/>
    <w:rsid w:val="00CA08C4"/>
    <w:rsid w:val="00CE1E3D"/>
    <w:rsid w:val="00D053FA"/>
    <w:rsid w:val="00D20D97"/>
    <w:rsid w:val="00D33614"/>
    <w:rsid w:val="00D561E1"/>
    <w:rsid w:val="00DC3F0A"/>
    <w:rsid w:val="00DD0977"/>
    <w:rsid w:val="00E166A4"/>
    <w:rsid w:val="00E26AED"/>
    <w:rsid w:val="00E73AB8"/>
    <w:rsid w:val="00E90A60"/>
    <w:rsid w:val="00E95F66"/>
    <w:rsid w:val="00EB59A7"/>
    <w:rsid w:val="00ED104B"/>
    <w:rsid w:val="00ED47F7"/>
    <w:rsid w:val="00EE7E09"/>
    <w:rsid w:val="00F0223C"/>
    <w:rsid w:val="00F3235D"/>
    <w:rsid w:val="00F32393"/>
    <w:rsid w:val="00F800C5"/>
    <w:rsid w:val="00F878BD"/>
    <w:rsid w:val="00FE7401"/>
    <w:rsid w:val="00FF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18234E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291D02"/>
    <w:pPr>
      <w:widowControl w:val="0"/>
      <w:autoSpaceDE w:val="0"/>
      <w:autoSpaceDN w:val="0"/>
      <w:adjustRightInd w:val="0"/>
      <w:spacing w:line="216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622358"/>
    <w:pPr>
      <w:pBdr>
        <w:top w:val="single" w:sz="24" w:space="8" w:color="DDDDDD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DDDDDD" w:themeColor="accent1"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"/>
    <w:rsid w:val="00622358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B2B2B2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358"/>
    <w:pPr>
      <w:keepNext/>
      <w:keepLines/>
      <w:spacing w:before="40"/>
      <w:outlineLvl w:val="2"/>
    </w:pPr>
    <w:rPr>
      <w:rFonts w:ascii="Corbel" w:eastAsiaTheme="majorEastAsia" w:hAnsi="Corbel" w:cstheme="majorBidi"/>
      <w:color w:val="6E6E6E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358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A5A5A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358"/>
    <w:pPr>
      <w:keepNext/>
      <w:keepLines/>
      <w:spacing w:before="40"/>
      <w:outlineLvl w:val="4"/>
    </w:pPr>
    <w:rPr>
      <w:rFonts w:ascii="Corbel" w:eastAsiaTheme="majorEastAsia" w:hAnsi="Corbel" w:cstheme="majorBidi"/>
      <w:color w:val="A5A5A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358"/>
    <w:pPr>
      <w:keepNext/>
      <w:keepLines/>
      <w:spacing w:before="40"/>
      <w:outlineLvl w:val="5"/>
    </w:pPr>
    <w:rPr>
      <w:rFonts w:ascii="Corbel" w:eastAsiaTheme="majorEastAsia" w:hAnsi="Corbel" w:cstheme="majorBidi"/>
      <w:color w:val="6E6E6E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358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6E6E6E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358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358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semiHidden/>
    <w:qFormat/>
    <w:rsid w:val="00622358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622358"/>
    <w:rPr>
      <w:rFonts w:ascii="Calibri" w:hAnsi="Calibri" w:cs="Calibri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622358"/>
    <w:rPr>
      <w:rFonts w:ascii="Corbel" w:hAnsi="Corbel" w:cs="Calibri"/>
      <w:b/>
      <w:bCs/>
      <w:color w:val="DDDDDD" w:themeColor="accent1"/>
      <w:sz w:val="28"/>
      <w:szCs w:val="20"/>
    </w:rPr>
  </w:style>
  <w:style w:type="paragraph" w:styleId="PargrafodaLista">
    <w:name w:val="List Paragraph"/>
    <w:basedOn w:val="Corpodetexto"/>
    <w:uiPriority w:val="1"/>
    <w:semiHidden/>
    <w:qFormat/>
    <w:rsid w:val="00622358"/>
    <w:pPr>
      <w:numPr>
        <w:numId w:val="2"/>
      </w:numPr>
      <w:spacing w:after="120"/>
    </w:pPr>
    <w:rPr>
      <w:szCs w:val="24"/>
    </w:rPr>
  </w:style>
  <w:style w:type="paragraph" w:customStyle="1" w:styleId="Pargrafodetabela">
    <w:name w:val="Parágrafo de tabela"/>
    <w:basedOn w:val="Normal"/>
    <w:uiPriority w:val="1"/>
    <w:semiHidden/>
    <w:rsid w:val="00622358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semiHidden/>
    <w:rsid w:val="00622358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622358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semiHidden/>
    <w:rsid w:val="00622358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622358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622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Corpodetexto"/>
    <w:next w:val="Normal"/>
    <w:link w:val="TtuloChar"/>
    <w:uiPriority w:val="10"/>
    <w:qFormat/>
    <w:rsid w:val="00622358"/>
    <w:pPr>
      <w:pBdr>
        <w:bottom w:val="single" w:sz="24" w:space="8" w:color="DDDDDD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DDDDDD" w:themeColor="accent1"/>
      <w:sz w:val="48"/>
      <w:szCs w:val="42"/>
    </w:rPr>
  </w:style>
  <w:style w:type="character" w:customStyle="1" w:styleId="TtuloChar">
    <w:name w:val="Título Char"/>
    <w:basedOn w:val="Fontepargpadro"/>
    <w:link w:val="Ttulo"/>
    <w:uiPriority w:val="10"/>
    <w:rsid w:val="00622358"/>
    <w:rPr>
      <w:rFonts w:ascii="Corbel" w:hAnsi="Corbel" w:cs="Calibri"/>
      <w:b/>
      <w:bCs/>
      <w:color w:val="DDDDDD" w:themeColor="accent1"/>
      <w:sz w:val="48"/>
      <w:szCs w:val="42"/>
    </w:rPr>
  </w:style>
  <w:style w:type="paragraph" w:customStyle="1" w:styleId="Informaes">
    <w:name w:val="Informações"/>
    <w:basedOn w:val="Corpodetexto"/>
    <w:uiPriority w:val="1"/>
    <w:qFormat/>
    <w:rsid w:val="00622358"/>
    <w:pPr>
      <w:kinsoku w:val="0"/>
      <w:overflowPunct w:val="0"/>
      <w:spacing w:before="4"/>
    </w:pPr>
    <w:rPr>
      <w:color w:val="808080" w:themeColor="accent4"/>
      <w:szCs w:val="17"/>
    </w:rPr>
  </w:style>
  <w:style w:type="paragraph" w:customStyle="1" w:styleId="Datas">
    <w:name w:val="Datas"/>
    <w:basedOn w:val="Corpodetexto"/>
    <w:qFormat/>
    <w:rsid w:val="00622358"/>
    <w:pPr>
      <w:kinsoku w:val="0"/>
      <w:overflowPunct w:val="0"/>
    </w:pPr>
    <w:rPr>
      <w:b/>
      <w:color w:val="000000" w:themeColor="text1"/>
      <w:sz w:val="18"/>
    </w:rPr>
  </w:style>
  <w:style w:type="character" w:styleId="Forte">
    <w:name w:val="Strong"/>
    <w:basedOn w:val="Fontepargpadro"/>
    <w:uiPriority w:val="22"/>
    <w:semiHidden/>
    <w:qFormat/>
    <w:rsid w:val="00622358"/>
    <w:rPr>
      <w:rFonts w:ascii="Calibri" w:hAnsi="Calibri" w:cs="Calibri"/>
      <w:b/>
      <w:bCs/>
      <w:color w:val="808080" w:themeColor="accent4"/>
    </w:rPr>
  </w:style>
  <w:style w:type="character" w:styleId="TextodoEspaoReservado">
    <w:name w:val="Placeholder Text"/>
    <w:basedOn w:val="Fontepargpadro"/>
    <w:uiPriority w:val="99"/>
    <w:semiHidden/>
    <w:rsid w:val="00622358"/>
    <w:rPr>
      <w:rFonts w:ascii="Calibri" w:hAnsi="Calibri" w:cs="Calibri"/>
      <w:color w:val="808080"/>
    </w:rPr>
  </w:style>
  <w:style w:type="paragraph" w:styleId="Data">
    <w:name w:val="Date"/>
    <w:basedOn w:val="Normal"/>
    <w:next w:val="Normal"/>
    <w:link w:val="DataChar"/>
    <w:uiPriority w:val="99"/>
    <w:rsid w:val="00622358"/>
    <w:pPr>
      <w:spacing w:line="480" w:lineRule="auto"/>
    </w:pPr>
  </w:style>
  <w:style w:type="character" w:customStyle="1" w:styleId="DataChar">
    <w:name w:val="Data Char"/>
    <w:basedOn w:val="Fontepargpadro"/>
    <w:link w:val="Data"/>
    <w:uiPriority w:val="99"/>
    <w:rsid w:val="00622358"/>
    <w:rPr>
      <w:rFonts w:ascii="Calibri" w:hAnsi="Calibri" w:cs="Calibri"/>
    </w:rPr>
  </w:style>
  <w:style w:type="paragraph" w:styleId="SemEspaamento">
    <w:name w:val="No Spacing"/>
    <w:uiPriority w:val="1"/>
    <w:rsid w:val="00622358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har">
    <w:name w:val="Título 2 Char"/>
    <w:basedOn w:val="Fontepargpadro"/>
    <w:link w:val="Ttulo2"/>
    <w:uiPriority w:val="9"/>
    <w:rsid w:val="00622358"/>
    <w:rPr>
      <w:rFonts w:ascii="Corbel" w:hAnsi="Corbel" w:cs="Georgia"/>
      <w:b/>
      <w:bCs/>
      <w:color w:val="B2B2B2" w:themeColor="accent2"/>
      <w:sz w:val="24"/>
      <w:szCs w:val="20"/>
      <w:u w:val="single"/>
    </w:rPr>
  </w:style>
  <w:style w:type="paragraph" w:customStyle="1" w:styleId="Experincia">
    <w:name w:val="Experiência"/>
    <w:basedOn w:val="Normal"/>
    <w:qFormat/>
    <w:rsid w:val="00622358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Commarcadores">
    <w:name w:val="List Bullet"/>
    <w:basedOn w:val="Normal"/>
    <w:uiPriority w:val="99"/>
    <w:rsid w:val="00622358"/>
    <w:pPr>
      <w:numPr>
        <w:numId w:val="3"/>
      </w:numPr>
      <w:contextualSpacing/>
    </w:pPr>
  </w:style>
  <w:style w:type="paragraph" w:customStyle="1" w:styleId="Nomedaescola">
    <w:name w:val="Nome da escola"/>
    <w:basedOn w:val="Normal"/>
    <w:uiPriority w:val="1"/>
    <w:rsid w:val="00622358"/>
    <w:rPr>
      <w:b/>
    </w:rPr>
  </w:style>
  <w:style w:type="character" w:customStyle="1" w:styleId="Meno1">
    <w:name w:val="Menção1"/>
    <w:basedOn w:val="Fontepargpadro"/>
    <w:uiPriority w:val="99"/>
    <w:semiHidden/>
    <w:unhideWhenUsed/>
    <w:rsid w:val="00622358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622358"/>
    <w:pPr>
      <w:numPr>
        <w:numId w:val="4"/>
      </w:numPr>
    </w:pPr>
  </w:style>
  <w:style w:type="numbering" w:styleId="1ai">
    <w:name w:val="Outline List 1"/>
    <w:basedOn w:val="Semlista"/>
    <w:uiPriority w:val="99"/>
    <w:semiHidden/>
    <w:unhideWhenUsed/>
    <w:rsid w:val="00622358"/>
    <w:pPr>
      <w:numPr>
        <w:numId w:val="5"/>
      </w:numPr>
    </w:pPr>
  </w:style>
  <w:style w:type="character" w:styleId="CdigoHTML">
    <w:name w:val="HTML Code"/>
    <w:basedOn w:val="Fontepargpadro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622358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622358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622358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622358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622358"/>
    <w:rPr>
      <w:rFonts w:ascii="Calibri" w:hAnsi="Calibri" w:cs="Calibri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622358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622358"/>
    <w:rPr>
      <w:rFonts w:ascii="Calibri" w:hAnsi="Calibri" w:cs="Calibri"/>
    </w:rPr>
  </w:style>
  <w:style w:type="character" w:styleId="TecladoHTML">
    <w:name w:val="HTML Keyboard"/>
    <w:basedOn w:val="Fontepargpadro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22358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22358"/>
    <w:rPr>
      <w:rFonts w:ascii="Consolas" w:hAnsi="Consolas" w:cs="Calibri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22358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2235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22358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22358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22358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22358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22358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22358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22358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22358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A5A5A5" w:themeColor="accent1" w:themeShade="BF"/>
      <w:sz w:val="32"/>
      <w:szCs w:val="32"/>
    </w:rPr>
  </w:style>
  <w:style w:type="character" w:styleId="RefernciaSutil">
    <w:name w:val="Subtle Reference"/>
    <w:basedOn w:val="Fontepargpadro"/>
    <w:uiPriority w:val="31"/>
    <w:semiHidden/>
    <w:rsid w:val="00622358"/>
    <w:rPr>
      <w:rFonts w:ascii="Calibri" w:hAnsi="Calibri" w:cs="Calibri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rsid w:val="00622358"/>
    <w:rPr>
      <w:rFonts w:ascii="Calibri" w:hAnsi="Calibri" w:cs="Calibri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622358"/>
  </w:style>
  <w:style w:type="character" w:styleId="TtulodoLivro">
    <w:name w:val="Book Title"/>
    <w:basedOn w:val="Fontepargpadro"/>
    <w:uiPriority w:val="33"/>
    <w:semiHidden/>
    <w:rsid w:val="00622358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ontepargpadro"/>
    <w:uiPriority w:val="99"/>
    <w:semiHidden/>
    <w:unhideWhenUsed/>
    <w:rsid w:val="00622358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223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622358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2235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2235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2235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2235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22358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622358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22358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22358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22358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22358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622358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622358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22358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22358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22358"/>
    <w:pPr>
      <w:numPr>
        <w:numId w:val="10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622358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622358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22358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22358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semiHidden/>
    <w:rsid w:val="00622358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622358"/>
    <w:rPr>
      <w:rFonts w:ascii="Calibri" w:hAnsi="Calibri" w:cs="Calibri"/>
      <w:color w:val="5A5A5A" w:themeColor="text1" w:themeTint="A5"/>
      <w:spacing w:val="15"/>
    </w:rPr>
  </w:style>
  <w:style w:type="table" w:styleId="Tabelaclssica1">
    <w:name w:val="Table Classic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622358"/>
  </w:style>
  <w:style w:type="paragraph" w:styleId="Textodemacro">
    <w:name w:val="macro"/>
    <w:link w:val="TextodemacroChar"/>
    <w:uiPriority w:val="99"/>
    <w:semiHidden/>
    <w:unhideWhenUsed/>
    <w:rsid w:val="0062235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622358"/>
    <w:rPr>
      <w:rFonts w:ascii="Consolas" w:hAnsi="Consolas" w:cs="Calibri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622358"/>
    <w:rPr>
      <w:rFonts w:ascii="Corbel" w:eastAsiaTheme="majorEastAsia" w:hAnsi="Corbel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22358"/>
    <w:rPr>
      <w:rFonts w:ascii="Calibri" w:hAnsi="Calibri" w:cs="Calibr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223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22358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622358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rsid w:val="0062235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622358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semiHidden/>
    <w:rsid w:val="00622358"/>
    <w:rPr>
      <w:rFonts w:ascii="Calibri" w:hAnsi="Calibri" w:cs="Calibri"/>
      <w:i/>
      <w:iCs/>
    </w:rPr>
  </w:style>
  <w:style w:type="table" w:styleId="ListaColorida">
    <w:name w:val="Colorful List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2235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2235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22358"/>
    <w:rPr>
      <w:rFonts w:ascii="Calibri" w:hAnsi="Calibri" w:cs="Calibri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622358"/>
    <w:rPr>
      <w:rFonts w:ascii="Calibri" w:hAnsi="Calibri" w:cs="Calibri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22358"/>
    <w:rPr>
      <w:rFonts w:ascii="Microsoft YaHei UI" w:eastAsia="Microsoft YaHei UI" w:hAnsi="Microsoft YaHei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2358"/>
    <w:rPr>
      <w:rFonts w:ascii="Microsoft YaHei UI" w:eastAsia="Microsoft YaHei UI" w:hAnsi="Microsoft YaHei UI" w:cs="Calibr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622358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622358"/>
    <w:pPr>
      <w:pBdr>
        <w:top w:val="single" w:sz="2" w:space="10" w:color="DDDDDD" w:themeColor="accent1"/>
        <w:left w:val="single" w:sz="2" w:space="10" w:color="DDDDDD" w:themeColor="accent1"/>
        <w:bottom w:val="single" w:sz="2" w:space="10" w:color="DDDDDD" w:themeColor="accent1"/>
        <w:right w:val="single" w:sz="2" w:space="10" w:color="DDDDDD" w:themeColor="accent1"/>
      </w:pBdr>
      <w:ind w:left="1152" w:right="1152"/>
    </w:pPr>
    <w:rPr>
      <w:i/>
      <w:iCs/>
      <w:color w:val="DDDDDD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622358"/>
    <w:rPr>
      <w:rFonts w:ascii="Microsoft YaHei UI" w:eastAsia="Microsoft YaHei UI" w:hAnsi="Microsoft YaHei UI"/>
      <w:sz w:val="18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622358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358"/>
    <w:rPr>
      <w:rFonts w:ascii="Corbel" w:eastAsiaTheme="majorEastAsia" w:hAnsi="Corbel" w:cstheme="majorBidi"/>
      <w:color w:val="6E6E6E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358"/>
    <w:rPr>
      <w:rFonts w:ascii="Corbel" w:eastAsiaTheme="majorEastAsia" w:hAnsi="Corbel" w:cstheme="majorBidi"/>
      <w:i/>
      <w:iCs/>
      <w:color w:val="A5A5A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358"/>
    <w:rPr>
      <w:rFonts w:ascii="Corbel" w:eastAsiaTheme="majorEastAsia" w:hAnsi="Corbel" w:cstheme="majorBidi"/>
      <w:color w:val="A5A5A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358"/>
    <w:rPr>
      <w:rFonts w:ascii="Corbel" w:eastAsiaTheme="majorEastAsia" w:hAnsi="Corbel" w:cstheme="majorBidi"/>
      <w:color w:val="6E6E6E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358"/>
    <w:rPr>
      <w:rFonts w:ascii="Corbel" w:eastAsiaTheme="majorEastAsia" w:hAnsi="Corbel" w:cstheme="majorBidi"/>
      <w:i/>
      <w:iCs/>
      <w:color w:val="6E6E6E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358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358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622358"/>
    <w:pPr>
      <w:numPr>
        <w:numId w:val="15"/>
      </w:numPr>
    </w:pPr>
  </w:style>
  <w:style w:type="table" w:styleId="TabelaSimples1">
    <w:name w:val="Plain Table 1"/>
    <w:basedOn w:val="Tabelanormal"/>
    <w:uiPriority w:val="41"/>
    <w:rsid w:val="006223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6223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6223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223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223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nciaIntensa">
    <w:name w:val="Intense Reference"/>
    <w:basedOn w:val="Fontepargpadro"/>
    <w:uiPriority w:val="32"/>
    <w:semiHidden/>
    <w:rsid w:val="00622358"/>
    <w:rPr>
      <w:rFonts w:ascii="Calibri" w:hAnsi="Calibri" w:cs="Calibri"/>
      <w:b/>
      <w:bCs/>
      <w:smallCaps/>
      <w:color w:val="DDDDDD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rsid w:val="0062235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622358"/>
    <w:rPr>
      <w:rFonts w:ascii="Calibri" w:hAnsi="Calibri" w:cs="Calibri"/>
      <w:i/>
      <w:iCs/>
      <w:color w:val="DDDDDD" w:themeColor="accent1"/>
    </w:rPr>
  </w:style>
  <w:style w:type="character" w:styleId="nfaseIntensa">
    <w:name w:val="Intense Emphasis"/>
    <w:basedOn w:val="Fontepargpadro"/>
    <w:uiPriority w:val="21"/>
    <w:semiHidden/>
    <w:rsid w:val="00622358"/>
    <w:rPr>
      <w:rFonts w:ascii="Calibri" w:hAnsi="Calibri" w:cs="Calibri"/>
      <w:i/>
      <w:iCs/>
      <w:color w:val="DDDDDD" w:themeColor="accent1"/>
    </w:rPr>
  </w:style>
  <w:style w:type="paragraph" w:styleId="NormalWeb">
    <w:name w:val="Normal (Web)"/>
    <w:basedOn w:val="Normal"/>
    <w:uiPriority w:val="99"/>
    <w:semiHidden/>
    <w:unhideWhenUsed/>
    <w:rsid w:val="00622358"/>
    <w:rPr>
      <w:rFonts w:ascii="Times New Roman" w:hAnsi="Times New Roman"/>
      <w:sz w:val="24"/>
      <w:szCs w:val="24"/>
    </w:rPr>
  </w:style>
  <w:style w:type="character" w:customStyle="1" w:styleId="HiperlinkInteligente1">
    <w:name w:val="Hiperlink Inteligente1"/>
    <w:basedOn w:val="Fontepargpadro"/>
    <w:uiPriority w:val="99"/>
    <w:semiHidden/>
    <w:unhideWhenUsed/>
    <w:rsid w:val="00622358"/>
    <w:rPr>
      <w:rFonts w:ascii="Calibri" w:hAnsi="Calibri" w:cs="Calibri"/>
      <w:u w:val="dotted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22358"/>
    <w:rPr>
      <w:rFonts w:ascii="Calibri" w:hAnsi="Calibri" w:cs="Calibri"/>
      <w:color w:val="605E5C"/>
      <w:shd w:val="clear" w:color="auto" w:fill="E1DFDD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62235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22358"/>
    <w:rPr>
      <w:rFonts w:ascii="Calibri" w:hAnsi="Calibri" w:cs="Calibr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622358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622358"/>
    <w:rPr>
      <w:rFonts w:ascii="Calibri" w:hAnsi="Calibri" w:cs="Calibri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22358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22358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22358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22358"/>
    <w:rPr>
      <w:rFonts w:ascii="Calibri" w:hAnsi="Calibri" w:cs="Calibr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22358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22358"/>
    <w:rPr>
      <w:rFonts w:ascii="Calibri" w:hAnsi="Calibri" w:cs="Calibri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22358"/>
    <w:pPr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22358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622358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622358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22358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622358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223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22358"/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22358"/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22358"/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22358"/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22358"/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22358"/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2">
    <w:name w:val="List Table 2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22358"/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3">
    <w:name w:val="List Table 3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22358"/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22358"/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22358"/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22358"/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22358"/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22358"/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223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22358"/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22358"/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22358"/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22358"/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22358"/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22358"/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22358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622358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22358"/>
  </w:style>
  <w:style w:type="character" w:customStyle="1" w:styleId="SaudaoChar">
    <w:name w:val="Saudação Char"/>
    <w:basedOn w:val="Fontepargpadro"/>
    <w:link w:val="Saudao"/>
    <w:uiPriority w:val="99"/>
    <w:semiHidden/>
    <w:rsid w:val="00622358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622358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622358"/>
    <w:rPr>
      <w:rFonts w:ascii="Calibri" w:hAnsi="Calibri" w:cs="Calibri"/>
    </w:rPr>
  </w:style>
  <w:style w:type="table" w:styleId="Tabelasimples10">
    <w:name w:val="Table Simple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22358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22358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22358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22358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22358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22358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22358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22358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22358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22358"/>
    <w:rPr>
      <w:rFonts w:ascii="Corbel" w:eastAsiaTheme="majorEastAsia" w:hAnsi="Corbel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22358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22358"/>
    <w:rPr>
      <w:rFonts w:ascii="Consolas" w:hAnsi="Consolas" w:cs="Calibri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622358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622358"/>
    <w:rPr>
      <w:rFonts w:ascii="Calibri" w:hAnsi="Calibri" w:cs="Calibri"/>
    </w:rPr>
  </w:style>
  <w:style w:type="table" w:styleId="Tabelacomgrade1">
    <w:name w:val="Table Grid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6223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22358"/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22358"/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Grade3">
    <w:name w:val="Grid Table 3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622358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22358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22358"/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22358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22358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22358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22358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22358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22358"/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22358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22358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22358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22358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22358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622358"/>
    <w:rPr>
      <w:rFonts w:ascii="Calibri" w:hAnsi="Calibri" w:cs="Calibr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2235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22358"/>
    <w:rPr>
      <w:rFonts w:ascii="Calibri" w:hAnsi="Calibri" w:cs="Calibri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622358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622358"/>
    <w:rPr>
      <w:rFonts w:ascii="Calibri" w:hAnsi="Calibri" w:cs="Calibri"/>
      <w:color w:val="919191" w:themeColor="followedHyperlink"/>
      <w:u w:val="single"/>
    </w:rPr>
  </w:style>
  <w:style w:type="character" w:styleId="Hyperlink">
    <w:name w:val="Hyperlink"/>
    <w:basedOn w:val="Fontepargpadro"/>
    <w:uiPriority w:val="99"/>
    <w:semiHidden/>
    <w:unhideWhenUsed/>
    <w:rsid w:val="00622358"/>
    <w:rPr>
      <w:rFonts w:ascii="Calibri" w:hAnsi="Calibri" w:cs="Calibri"/>
      <w:color w:val="5F5F5F" w:themeColor="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622358"/>
    <w:rPr>
      <w:rFonts w:ascii="Calibri" w:hAnsi="Calibri" w:cs="Calibri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22358"/>
    <w:pPr>
      <w:spacing w:after="200"/>
    </w:pPr>
    <w:rPr>
      <w:i/>
      <w:iCs/>
      <w:color w:val="000000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8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ago\AppData\Roaming\Microsoft\Templates\Curr&#237;culo%20com%20esferas%20azuis.dotx" TargetMode="External"/></Relationships>
</file>

<file path=word/theme/theme1.xml><?xml version="1.0" encoding="utf-8"?>
<a:theme xmlns:a="http://schemas.openxmlformats.org/drawingml/2006/main" name="StoneSet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1434FC-128B-4588-BB95-7DA7BEFB8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com esferas azuis</Template>
  <TotalTime>0</TotalTime>
  <Pages>1</Pages>
  <Words>377</Words>
  <Characters>2036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2020-01-29T22:18:00Z</dcterms:created>
  <dcterms:modified xsi:type="dcterms:W3CDTF">2020-01-29T22:18:00Z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